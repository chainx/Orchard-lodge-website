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1" distT="8255" distB="8255" distL="0" distR="0" simplePos="0" locked="0" layoutInCell="0" allowOverlap="1" relativeHeight="7">
                <wp:simplePos x="0" y="0"/>
                <wp:positionH relativeFrom="column">
                  <wp:posOffset>-570865</wp:posOffset>
                </wp:positionH>
                <wp:positionV relativeFrom="paragraph">
                  <wp:posOffset>114300</wp:posOffset>
                </wp:positionV>
                <wp:extent cx="2731770" cy="1827530"/>
                <wp:effectExtent l="0" t="8255" r="0" b="8255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680" cy="1827360"/>
                          <a:chOff x="0" y="0"/>
                          <a:chExt cx="2731680" cy="1827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2731680" cy="1823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6560" y="159120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7ad01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915840" y="39240"/>
                            <a:ext cx="448920" cy="171360"/>
                          </a:xfrm>
                          <a:prstGeom prst="rect">
                            <a:avLst/>
                          </a:prstGeom>
                          <a:solidFill>
                            <a:srgbClr val="016701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0"/>
                            <a:ext cx="0" cy="2127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67640" y="1591200"/>
                            <a:ext cx="0" cy="236160"/>
                          </a:xfrm>
                          <a:prstGeom prst="line">
                            <a:avLst/>
                          </a:prstGeom>
                          <a:ln w="15840">
                            <a:solidFill>
                              <a:srgbClr val="6699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119880"/>
                            <a:ext cx="540360" cy="90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5">
                                <a:moveTo>
                                  <a:pt x="10" y="265"/>
                                </a:moveTo>
                                <a:cubicBezTo>
                                  <a:pt x="224" y="104"/>
                                  <a:pt x="486" y="16"/>
                                  <a:pt x="757" y="16"/>
                                </a:cubicBezTo>
                                <a:cubicBezTo>
                                  <a:pt x="1027" y="16"/>
                                  <a:pt x="1289" y="104"/>
                                  <a:pt x="1502" y="265"/>
                                </a:cubicBezTo>
                                <a:lnTo>
                                  <a:pt x="1513" y="251"/>
                                </a:lnTo>
                                <a:cubicBezTo>
                                  <a:pt x="1297" y="88"/>
                                  <a:pt x="1031" y="-1"/>
                                  <a:pt x="756" y="-1"/>
                                </a:cubicBezTo>
                                <a:cubicBezTo>
                                  <a:pt x="482" y="-1"/>
                                  <a:pt x="216" y="88"/>
                                  <a:pt x="0" y="251"/>
                                </a:cubicBezTo>
                                <a:lnTo>
                                  <a:pt x="10" y="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095480" y="821520"/>
                            <a:ext cx="540360" cy="9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" h="266">
                                <a:moveTo>
                                  <a:pt x="10" y="0"/>
                                </a:moveTo>
                                <a:cubicBezTo>
                                  <a:pt x="224" y="161"/>
                                  <a:pt x="486" y="249"/>
                                  <a:pt x="757" y="249"/>
                                </a:cubicBezTo>
                                <a:cubicBezTo>
                                  <a:pt x="1027" y="249"/>
                                  <a:pt x="1289" y="161"/>
                                  <a:pt x="1502" y="0"/>
                                </a:cubicBezTo>
                                <a:lnTo>
                                  <a:pt x="1513" y="14"/>
                                </a:lnTo>
                                <a:cubicBezTo>
                                  <a:pt x="1297" y="177"/>
                                  <a:pt x="1031" y="266"/>
                                  <a:pt x="756" y="266"/>
                                </a:cubicBezTo>
                                <a:cubicBezTo>
                                  <a:pt x="482" y="266"/>
                                  <a:pt x="216" y="177"/>
                                  <a:pt x="0" y="14"/>
                                </a:cubicBez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e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-44.95pt;margin-top:9pt;width:215.1pt;height:143.85pt" coordorigin="-899,180" coordsize="4302,2877">
                <v:rect id="shape_0" path="m0,0l-2147483645,0l-2147483645,-2147483646l0,-2147483646xe" stroked="f" o:allowincell="f" style="position:absolute;left:-899;top:180;width:4301;height:2870;mso-wrap-style:none;v-text-anchor:middle">
                  <v:fill o:detectmouseclick="t" on="false"/>
                  <v:stroke color="#3465a4" joinstyle="round" endcap="flat"/>
                  <w10:wrap type="none"/>
                </v:rect>
                <v:rect id="shape_0" path="m0,0l-2147483645,0l-2147483645,-2147483646l0,-2147483646xe" fillcolor="#7ad012" stroked="f" o:allowincell="f" style="position:absolute;left:1253;top:2686;width:706;height:269;mso-wrap-style:none;v-text-anchor:middle">
                  <v:fill o:detectmouseclick="t" type="solid" color2="#852fed"/>
                  <v:stroke color="#3465a4" joinstyle="round" endcap="flat"/>
                  <w10:wrap type="none"/>
                </v:rect>
                <v:rect id="shape_0" path="m0,0l-2147483645,0l-2147483645,-2147483646l0,-2147483646xe" fillcolor="#016701" stroked="f" o:allowincell="f" style="position:absolute;left:543;top:242;width:706;height:269;mso-wrap-style:none;v-text-anchor:middle">
                  <v:fill o:detectmouseclick="t" type="solid" color2="#fe98fe"/>
                  <v:stroke color="#3465a4" joinstyle="round" endcap="flat"/>
                  <w10:wrap type="none"/>
                </v:rect>
                <v:line id="shape_0" from="1255,180" to="1255,514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  <v:line id="shape_0" from="1255,2686" to="1255,3057" stroked="t" o:allowincell="f" style="position:absolute">
                  <v:stroke color="#6699cc" weight="15840" joinstyle="round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7553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-114300</wp:posOffset>
                </wp:positionH>
                <wp:positionV relativeFrom="paragraph">
                  <wp:posOffset>850900</wp:posOffset>
                </wp:positionV>
                <wp:extent cx="1800225" cy="35941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35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</w:rPr>
                              <w:t>RESIDENTIAL CARE HOME</w:t>
                            </w:r>
                          </w:p>
                        </w:txbxContent>
                      </wps:txbx>
                      <wps:bodyPr lIns="35640" rIns="35640" tIns="35640" bIns="356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-9pt;margin-top:67pt;width:141.7pt;height:28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</w:rPr>
                        <w:t>RESIDENTIAL CARE HOME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-342900</wp:posOffset>
                </wp:positionH>
                <wp:positionV relativeFrom="paragraph">
                  <wp:posOffset>19050</wp:posOffset>
                </wp:positionV>
                <wp:extent cx="2286000" cy="683895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68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Lucida Sans" w:hAnsi="Lucida Sans"/>
                                <w:b/>
                                <w:bCs/>
                                <w:color w:val="016701"/>
                                <w:sz w:val="40"/>
                                <w:szCs w:val="40"/>
                              </w:rPr>
                              <w:t>ORCHARD LODGE</w:t>
                            </w:r>
                          </w:p>
                          <w:p>
                            <w:pPr>
                              <w:pStyle w:val="FrameContents"/>
                              <w:widowControl w:val="false"/>
                              <w:jc w:val="center"/>
                              <w:rPr>
                                <w:rFonts w:ascii="Lucida Sans" w:hAnsi="Lucida Sans"/>
                                <w:b/>
                                <w:b/>
                                <w:bCs/>
                                <w:color w:val="000066"/>
                                <w:sz w:val="80"/>
                                <w:szCs w:val="8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36360" rIns="36360" tIns="36360" bIns="363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27pt;margin-top:1.5pt;width:179.95pt;height:53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16701"/>
                          <w:sz w:val="40"/>
                          <w:szCs w:val="40"/>
                        </w:rPr>
                      </w:pPr>
                      <w:r>
                        <w:rPr>
                          <w:rFonts w:ascii="Lucida Sans" w:hAnsi="Lucida Sans"/>
                          <w:b/>
                          <w:bCs/>
                          <w:color w:val="016701"/>
                          <w:sz w:val="40"/>
                          <w:szCs w:val="40"/>
                        </w:rPr>
                        <w:t>ORCHARD LODGE</w:t>
                      </w:r>
                    </w:p>
                    <w:p>
                      <w:pPr>
                        <w:pStyle w:val="FrameContents"/>
                        <w:widowControl w:val="false"/>
                        <w:jc w:val="center"/>
                        <w:rPr>
                          <w:rFonts w:ascii="Lucida Sans" w:hAnsi="Lucida Sans"/>
                          <w:b/>
                          <w:b/>
                          <w:bCs/>
                          <w:color w:val="000066"/>
                          <w:sz w:val="80"/>
                          <w:szCs w:val="8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27 May 2026</w:t>
      </w:r>
    </w:p>
    <w:p>
      <w:pPr>
        <w:pStyle w:val="Normal"/>
        <w:spacing w:lineRule="atLeast" w:line="0"/>
        <w:jc w:val="right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Dr F Family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Orchard Lodge Care Home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1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2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3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Address line 4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Dear Dr Family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STATEMENT OF ACCOUNT FOR APRIL 2026</w:t>
      </w:r>
    </w:p>
    <w:p>
      <w:pPr>
        <w:pStyle w:val="Normal"/>
        <w:spacing w:lineRule="atLeast" w:line="0"/>
        <w:rPr>
          <w:rFonts w:ascii="Arial" w:hAnsi="Arial" w:eastAsia="Arial"/>
          <w:b/>
          <w:b/>
          <w:sz w:val="24"/>
          <w:szCs w:val="24"/>
        </w:rPr>
      </w:pPr>
      <w:r>
        <w:rPr>
          <w:rFonts w:eastAsia="Arial" w:ascii="Arial" w:hAnsi="Arial"/>
          <w:b/>
          <w:sz w:val="24"/>
          <w:szCs w:val="24"/>
        </w:rPr>
        <w:t>RESIDENT ACCOUNT: Dr F Family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attach the latest Statement of Account for the above-named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I shall be grateful if the outstanding amount is paid within the next 7 days.  Our bank details are set out in the Statement of Account.</w:t>
      </w:r>
    </w:p>
    <w:p>
      <w:pPr>
        <w:pStyle w:val="Normal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b w:val="false"/>
          <w:b w:val="false"/>
          <w:bCs w:val="false"/>
        </w:rPr>
      </w:pPr>
      <w:r>
        <w:rPr>
          <w:rFonts w:eastAsia="Arial" w:ascii="Arial" w:hAnsi="Arial"/>
          <w:b w:val="false"/>
          <w:bCs w:val="false"/>
          <w:sz w:val="24"/>
          <w:szCs w:val="24"/>
        </w:rPr>
        <w:t>Thank you for your cooperation.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  <w:t>Yours sincerely</w:t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tLeast" w:line="0"/>
        <w:rPr>
          <w:rFonts w:ascii="Arial" w:hAnsi="Arial" w:eastAsia="Arial"/>
          <w:sz w:val="24"/>
          <w:szCs w:val="24"/>
        </w:rPr>
      </w:pPr>
      <w:r>
        <w:rPr>
          <w:rFonts w:eastAsia="Arial" w:ascii="Arial" w:hAnsi="Arial"/>
          <w:sz w:val="24"/>
          <w:szCs w:val="24"/>
        </w:rPr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Home_Owner</w:t>
      </w:r>
    </w:p>
    <w:p>
      <w:pPr>
        <w:pStyle w:val="Normal"/>
        <w:spacing w:lineRule="auto" w:line="264"/>
        <w:ind w:right="60" w:hanging="0"/>
        <w:jc w:val="both"/>
        <w:rPr/>
      </w:pPr>
      <w:r>
        <w:rPr>
          <w:rFonts w:eastAsia="Arial" w:ascii="Arial" w:hAnsi="Arial"/>
          <w:b/>
          <w:sz w:val="24"/>
          <w:szCs w:val="24"/>
        </w:rPr>
        <w:t>Owner of Orchard Lodge Care Home</w:t>
      </w:r>
      <w:r>
        <w:rPr/>
        <w:tab/>
      </w:r>
    </w:p>
    <w:sectPr>
      <w:footerReference w:type="default" r:id="rId2"/>
      <w:type w:val="nextPage"/>
      <w:pgSz w:w="11906" w:h="16838"/>
      <w:pgMar w:left="1134" w:right="1134" w:gutter="0" w:header="0" w:top="425" w:footer="709" w:bottom="76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ucida Sans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jc w:val="center"/>
      <w:rPr>
        <w:rFonts w:ascii="Lucida Sans" w:hAnsi="Lucida Sans"/>
        <w:b/>
        <w:b/>
        <w:bCs/>
        <w:color w:val="000066"/>
        <w:sz w:val="16"/>
        <w:szCs w:val="16"/>
      </w:rPr>
    </w:pPr>
    <w:r>
      <w:rPr>
        <w:rFonts w:ascii="Lucida Sans" w:hAnsi="Lucida Sans"/>
        <w:b/>
        <w:bCs/>
        <w:color w:val="000066"/>
        <w:sz w:val="16"/>
        <w:szCs w:val="16"/>
      </w:rPr>
      <mc:AlternateContent>
        <mc:Choice Requires="wps">
          <w:drawing>
            <wp:anchor behindDoc="1" distT="1270" distB="635" distL="1270" distR="635" simplePos="0" locked="0" layoutInCell="0" allowOverlap="1" relativeHeight="2">
              <wp:simplePos x="0" y="0"/>
              <wp:positionH relativeFrom="column">
                <wp:posOffset>17145</wp:posOffset>
              </wp:positionH>
              <wp:positionV relativeFrom="paragraph">
                <wp:posOffset>41910</wp:posOffset>
              </wp:positionV>
              <wp:extent cx="5883275" cy="26035"/>
              <wp:effectExtent l="1270" t="1270" r="635" b="635"/>
              <wp:wrapNone/>
              <wp:docPr id="6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883120" cy="25920"/>
                      </a:xfrm>
                      <a:prstGeom prst="straightConnector1">
                        <a:avLst/>
                      </a:prstGeom>
                      <a:noFill/>
                      <a:ln w="0">
                        <a:solidFill>
                          <a:srgbClr val="8db3e2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1" stroked="t" o:allowincell="f" style="position:absolute;margin-left:1.35pt;margin-top:3.3pt;width:463.2pt;height:2pt;flip:y;mso-wrap-style:none;v-text-anchor:middle" type="_x0000_t32">
              <v:fill o:detectmouseclick="t" on="false"/>
              <v:stroke color="#8db3e2" joinstyle="round" endcap="flat"/>
              <w10:wrap type="none"/>
            </v:shape>
          </w:pict>
        </mc:Fallback>
      </mc:AlternateConten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Address line 1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Phone number</w:t>
    </w:r>
  </w:p>
  <w:p>
    <w:pPr>
      <w:pStyle w:val="Normal"/>
      <w:widowControl w:val="false"/>
      <w:jc w:val="center"/>
      <w:rPr>
        <w:rFonts w:ascii="Lucida Sans" w:hAnsi="Lucida Sans"/>
        <w:b/>
        <w:b/>
        <w:bCs/>
        <w:color w:val="016701"/>
        <w:sz w:val="16"/>
        <w:szCs w:val="16"/>
      </w:rPr>
    </w:pPr>
    <w:r>
      <w:rPr>
        <w:rFonts w:ascii="Lucida Sans" w:hAnsi="Lucida Sans"/>
        <w:b/>
        <w:bCs/>
        <w:color w:val="016701"/>
        <w:sz w:val="16"/>
        <w:szCs w:val="16"/>
      </w:rPr>
      <w:t>email address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3277d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8d73e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semiHidden/>
    <w:rsid w:val="0063277d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B2280A-572C-47C9-A49A-F6F3B1BC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Orchard Lodge Headed Paper</Template>
  <TotalTime>64</TotalTime>
  <Application>LibreOffice/7.3.7.2$Linux_X86_64 LibreOffice_project/30$Build-2</Application>
  <AppVersion>15.0000</AppVersion>
  <Pages>1</Pages>
  <Words>100</Words>
  <Characters>525</Characters>
  <CharactersWithSpaces>604</CharactersWithSpaces>
  <Paragraphs>25</Paragraphs>
  <Company>Apex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2025-11-02T13:59:00Z</dcterms:created>
  <dc:creator>Neale Crawford</dc:creator>
  <dc:description/>
  <dc:language>en-GB</dc:language>
  <cp:lastModifiedBy/>
  <cp:lastPrinted>2025-10-31T12:37:00Z</cp:lastPrinted>
  <dcterms:modified xsi:type="dcterms:W3CDTF">2026-05-27T12:44:06Z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