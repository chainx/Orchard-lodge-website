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8255" distB="8255" distL="0" distR="0" simplePos="0" locked="0" layoutInCell="0" allowOverlap="1" relativeHeight="7">
                <wp:simplePos x="0" y="0"/>
                <wp:positionH relativeFrom="column">
                  <wp:posOffset>-570865</wp:posOffset>
                </wp:positionH>
                <wp:positionV relativeFrom="paragraph">
                  <wp:posOffset>114300</wp:posOffset>
                </wp:positionV>
                <wp:extent cx="2731770" cy="1827530"/>
                <wp:effectExtent l="0" t="8255" r="0" b="825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680" cy="1827360"/>
                          <a:chOff x="0" y="0"/>
                          <a:chExt cx="2731680" cy="18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31680" cy="182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6560" y="159120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7ad01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5840" y="3924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01670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0"/>
                            <a:ext cx="0" cy="2127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1591200"/>
                            <a:ext cx="0" cy="2361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119880"/>
                            <a:ext cx="54036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5">
                                <a:moveTo>
                                  <a:pt x="10" y="265"/>
                                </a:moveTo>
                                <a:cubicBezTo>
                                  <a:pt x="224" y="104"/>
                                  <a:pt x="486" y="16"/>
                                  <a:pt x="757" y="16"/>
                                </a:cubicBezTo>
                                <a:cubicBezTo>
                                  <a:pt x="1027" y="16"/>
                                  <a:pt x="1289" y="104"/>
                                  <a:pt x="1502" y="265"/>
                                </a:cubicBezTo>
                                <a:lnTo>
                                  <a:pt x="1513" y="251"/>
                                </a:lnTo>
                                <a:cubicBezTo>
                                  <a:pt x="1297" y="88"/>
                                  <a:pt x="1031" y="-1"/>
                                  <a:pt x="756" y="-1"/>
                                </a:cubicBezTo>
                                <a:cubicBezTo>
                                  <a:pt x="482" y="-1"/>
                                  <a:pt x="216" y="88"/>
                                  <a:pt x="0" y="251"/>
                                </a:cubicBezTo>
                                <a:lnTo>
                                  <a:pt x="10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821520"/>
                            <a:ext cx="540360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6">
                                <a:moveTo>
                                  <a:pt x="10" y="0"/>
                                </a:moveTo>
                                <a:cubicBezTo>
                                  <a:pt x="224" y="161"/>
                                  <a:pt x="486" y="249"/>
                                  <a:pt x="757" y="249"/>
                                </a:cubicBezTo>
                                <a:cubicBezTo>
                                  <a:pt x="1027" y="249"/>
                                  <a:pt x="1289" y="161"/>
                                  <a:pt x="1502" y="0"/>
                                </a:cubicBezTo>
                                <a:lnTo>
                                  <a:pt x="1513" y="14"/>
                                </a:lnTo>
                                <a:cubicBezTo>
                                  <a:pt x="1297" y="177"/>
                                  <a:pt x="1031" y="266"/>
                                  <a:pt x="756" y="266"/>
                                </a:cubicBezTo>
                                <a:cubicBezTo>
                                  <a:pt x="482" y="266"/>
                                  <a:pt x="216" y="177"/>
                                  <a:pt x="0" y="14"/>
                                </a:cubicBez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44.95pt;margin-top:9pt;width:215.1pt;height:143.85pt" coordorigin="-899,180" coordsize="4302,2877">
                <v:rect id="shape_0" path="m0,0l-2147483645,0l-2147483645,-2147483646l0,-2147483646xe" stroked="f" o:allowincell="f" style="position:absolute;left:-899;top:180;width:4301;height:2870;mso-wrap-style:none;v-text-anchor:middle"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fillcolor="#7ad012" stroked="f" o:allowincell="f" style="position:absolute;left:1253;top:2686;width:706;height:269;mso-wrap-style:none;v-text-anchor:middle">
                  <v:fill o:detectmouseclick="t" type="solid" color2="#852fed"/>
                  <v:stroke color="#3465a4" joinstyle="round" endcap="flat"/>
                  <w10:wrap type="none"/>
                </v:rect>
                <v:rect id="shape_0" path="m0,0l-2147483645,0l-2147483645,-2147483646l0,-2147483646xe" fillcolor="#016701" stroked="f" o:allowincell="f" style="position:absolute;left:543;top:242;width:706;height:269;mso-wrap-style:none;v-text-anchor:middle">
                  <v:fill o:detectmouseclick="t" type="solid" color2="#fe98fe"/>
                  <v:stroke color="#3465a4" joinstyle="round" endcap="flat"/>
                  <w10:wrap type="none"/>
                </v:rect>
                <v:line id="shape_0" from="1255,180" to="1255,514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  <v:line id="shape_0" from="1255,2686" to="1255,3057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7553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850900</wp:posOffset>
                </wp:positionV>
                <wp:extent cx="1800225" cy="3594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3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</w:rPr>
                              <w:t>RESIDENTIAL CARE HOME</w:t>
                            </w:r>
                          </w:p>
                        </w:txbxContent>
                      </wps:txbx>
                      <wps:bodyPr lIns="35640" rIns="35640" tIns="35640" bIns="35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9pt;margin-top:67pt;width:141.7pt;height:28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</w:rPr>
                        <w:t>RESIDENTIAL CARE HOME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</wp:posOffset>
                </wp:positionV>
                <wp:extent cx="2286000" cy="68389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  <w:t>ORCHARD LODGE</w:t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00066"/>
                                <w:sz w:val="80"/>
                                <w:szCs w:val="8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6360" rIns="36360" t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7pt;margin-top:1.5pt;width:179.95pt;height:5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  <w:sz w:val="40"/>
                          <w:szCs w:val="40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  <w:sz w:val="40"/>
                          <w:szCs w:val="40"/>
                        </w:rPr>
                        <w:t>ORCHARD LODGE</w:t>
                      </w:r>
                    </w:p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00066"/>
                          <w:sz w:val="80"/>
                          <w:szCs w:val="8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27 May 2026</w:t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Mr A Test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Orchard Lodge Care Home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2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3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4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Dear Mr Test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STATEMENT OF ACCOUNT FOR APRIL 2026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RESIDENT ACCOUNT: Mr A Test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attach the latest Statement of Account for the above-named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shall be grateful if the outstanding amount is paid within the next 7 days.  Our bank details are set out in the Statement of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b w:val="false"/>
          <w:b w:val="false"/>
          <w:bCs w:val="false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Thank you for your cooperation.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Yours sincerely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Home_Owner</w:t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Owner of Orchard Lodge Care Home</w:t>
      </w:r>
      <w:r>
        <w:rPr/>
        <w:tab/>
      </w:r>
    </w:p>
    <w:sectPr>
      <w:footerReference w:type="default" r:id="rId2"/>
      <w:type w:val="nextPage"/>
      <w:pgSz w:w="11906" w:h="16838"/>
      <w:pgMar w:left="1134" w:right="1134" w:gutter="0" w:header="0" w:top="425" w:footer="709" w:bottom="76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ucida Sans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rFonts w:ascii="Lucida Sans" w:hAnsi="Lucida Sans"/>
        <w:b/>
        <w:b/>
        <w:bCs/>
        <w:color w:val="000066"/>
        <w:sz w:val="16"/>
        <w:szCs w:val="16"/>
      </w:rPr>
    </w:pPr>
    <w:r>
      <w:rPr>
        <w:rFonts w:ascii="Lucida Sans" w:hAnsi="Lucida Sans"/>
        <w:b/>
        <w:bCs/>
        <w:color w:val="000066"/>
        <w:sz w:val="16"/>
        <w:szCs w:val="16"/>
      </w:rPr>
      <mc:AlternateContent>
        <mc:Choice Requires="wps">
          <w:drawing>
            <wp:anchor behindDoc="1" distT="1270" distB="635" distL="1270" distR="635" simplePos="0" locked="0" layoutInCell="0" allowOverlap="1" relativeHeight="2">
              <wp:simplePos x="0" y="0"/>
              <wp:positionH relativeFrom="column">
                <wp:posOffset>17145</wp:posOffset>
              </wp:positionH>
              <wp:positionV relativeFrom="paragraph">
                <wp:posOffset>41910</wp:posOffset>
              </wp:positionV>
              <wp:extent cx="5883275" cy="26035"/>
              <wp:effectExtent l="1270" t="1270" r="635" b="635"/>
              <wp:wrapNone/>
              <wp:docPr id="6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883120" cy="25920"/>
                      </a:xfrm>
                      <a:prstGeom prst="straightConnector1">
                        <a:avLst/>
                      </a:prstGeom>
                      <a:noFill/>
                      <a:ln w="0">
                        <a:solidFill>
                          <a:srgbClr val="8db3e2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stroked="t" o:allowincell="f" style="position:absolute;margin-left:1.35pt;margin-top:3.3pt;width:463.2pt;height:2pt;flip:y;mso-wrap-style:none;v-text-anchor:middle" type="_x0000_t32">
              <v:fill o:detectmouseclick="t" on="false"/>
              <v:stroke color="#8db3e2" joinstyle="round" endcap="flat"/>
              <w10:wrap type="none"/>
            </v:shape>
          </w:pict>
        </mc:Fallback>
      </mc:AlternateConten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Phone number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email address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77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73e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2280A-572C-47C9-A49A-F6F3B1B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Orchard Lodge Headed Paper</Template>
  <TotalTime>64</TotalTime>
  <Application>LibreOffice/7.3.7.2$Linux_X86_64 LibreOffice_project/30$Build-2</Application>
  <AppVersion>15.0000</AppVersion>
  <Pages>1</Pages>
  <Words>100</Words>
  <Characters>525</Characters>
  <CharactersWithSpaces>604</CharactersWithSpaces>
  <Paragraphs>25</Paragraphs>
  <Company>Apex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2025-11-02T13:59:00Z</dcterms:created>
  <dc:creator>Neale Crawford</dc:creator>
  <dc:description/>
  <dc:language>en-GB</dc:language>
  <cp:lastModifiedBy/>
  <cp:lastPrinted>2025-10-31T12:37:00Z</cp:lastPrinted>
  <dcterms:modified xsi:type="dcterms:W3CDTF">2026-05-27T12:44:06Z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